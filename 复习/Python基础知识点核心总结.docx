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Python 基础知识点核心总结</w:t>
      </w:r>
    </w:p>
    <w:p/>
    <w:p>
      <w:r>
        <w:t>一、 Python 环境与基础语法</w:t>
      </w:r>
    </w:p>
    <w:p/>
    <w:p>
      <w:r>
        <w:t>1. 注释</w:t>
      </w:r>
    </w:p>
    <w:p/>
    <w:p>
      <w:r>
        <w:t>- 单行注释：使用  #  开头。</w:t>
      </w:r>
    </w:p>
    <w:p/>
    <w:p>
      <w:r>
        <w:t># 这是一个单行注释</w:t>
      </w:r>
    </w:p>
    <w:p>
      <w:r>
        <w:t>print("Hello World")</w:t>
      </w:r>
    </w:p>
    <w:p>
      <w:r>
        <w:t> </w:t>
      </w:r>
    </w:p>
    <w:p>
      <w:r>
        <w:t>- 多行注释：使用三个单引号  '''  或三个双引号  """  包裹。</w:t>
      </w:r>
    </w:p>
    <w:p/>
    <w:p>
      <w:r>
        <w:t>"""</w:t>
      </w:r>
    </w:p>
    <w:p>
      <w:r>
        <w:t>这是一个多行注释</w:t>
      </w:r>
    </w:p>
    <w:p>
      <w:r>
        <w:t>通常用于函数或类的文档说明</w:t>
      </w:r>
    </w:p>
    <w:p>
      <w:r>
        <w:t>"""</w:t>
      </w:r>
    </w:p>
    <w:p>
      <w:r>
        <w:t> </w:t>
      </w:r>
    </w:p>
    <w:p/>
    <w:p>
      <w:r>
        <w:t>2. 变量与数据类型</w:t>
      </w:r>
    </w:p>
    <w:p/>
    <w:p>
      <w:r>
        <w:t>Python 是动态类型语言，无需声明变量类型。</w:t>
      </w:r>
    </w:p>
    <w:p/>
    <w:p>
      <w:r>
        <w:t>- 整数 (int)：正负整数，例如  10 ,  -5 。</w:t>
      </w:r>
    </w:p>
    <w:p>
      <w:r>
        <w:t>- 浮点数 (float)：带小数点的数，例如  3.14 ,  95.5 。</w:t>
      </w:r>
    </w:p>
    <w:p>
      <w:r>
        <w:t>- 字符串 (str)：文本数据，可用单/双/三引号包裹，例如  "Python" ,  'Hi' 。</w:t>
      </w:r>
    </w:p>
    <w:p>
      <w:r>
        <w:t>- 布尔值 (bool)：逻辑判断，只有  True  和  False  两个值（注意首字母大写）。</w:t>
      </w:r>
    </w:p>
    <w:p>
      <w:r>
        <w:t>- 列表 (list)：有序、可修改的集合，例如  [1, 2, "a"] 。</w:t>
      </w:r>
    </w:p>
    <w:p>
      <w:r>
        <w:t>- 元组 (tuple)：有序、不可修改的集合，例如  (1, 2) 。</w:t>
      </w:r>
    </w:p>
    <w:p>
      <w:r>
        <w:t>- 字典 (dict)：键值对集合，通过键访问值，例如  {"name": "Tom"} 。</w:t>
      </w:r>
    </w:p>
    <w:p>
      <w:r>
        <w:t>- 集合 (set)：无序、不重复的元素集合，例如  {1, 2, 3} 。</w:t>
      </w:r>
    </w:p>
    <w:p>
      <w:r>
        <w:t>- 查看类型技巧：使用  type()  函数。</w:t>
      </w:r>
    </w:p>
    <w:p/>
    <w:p/>
    <w:p>
      <w:r>
        <w:t>x = 10</w:t>
      </w:r>
    </w:p>
    <w:p>
      <w:r>
        <w:t>print(type(x))  # 输出: &lt;class 'int'&gt;</w:t>
      </w:r>
    </w:p>
    <w:p>
      <w:r>
        <w:t> </w:t>
      </w:r>
    </w:p>
    <w:p/>
    <w:p>
      <w:r>
        <w:t>3. 输入与输出</w:t>
      </w:r>
    </w:p>
    <w:p/>
    <w:p>
      <w:r>
        <w:t>- 输出 (print)：</w:t>
      </w:r>
    </w:p>
    <w:p/>
    <w:p>
      <w:r>
        <w:t>name = "Alice"</w:t>
      </w:r>
    </w:p>
    <w:p>
      <w:r>
        <w:t>age = 18</w:t>
      </w:r>
    </w:p>
    <w:p>
      <w:r>
        <w:t># f-string 格式化（推荐，简洁高效）</w:t>
      </w:r>
    </w:p>
    <w:p>
      <w:r>
        <w:t>print(f"姓名: {name}, 年龄: {age}")</w:t>
      </w:r>
    </w:p>
    <w:p>
      <w:r>
        <w:t># % 格式化（旧式写法）</w:t>
      </w:r>
    </w:p>
    <w:p>
      <w:r>
        <w:t>print("姓名: %s, 年龄: %d" % (name, age))</w:t>
      </w:r>
    </w:p>
    <w:p>
      <w:r>
        <w:t> </w:t>
      </w:r>
    </w:p>
    <w:p>
      <w:r>
        <w:t>- 输入 (input)：</w:t>
      </w:r>
    </w:p>
    <w:p/>
    <w:p>
      <w:r>
        <w:t>user_input = input("请输入你的名字: ")</w:t>
      </w:r>
    </w:p>
    <w:p>
      <w:r>
        <w:t>print(f"你好, {user_input}")</w:t>
      </w:r>
    </w:p>
    <w:p>
      <w:r>
        <w:t> </w:t>
      </w:r>
    </w:p>
    <w:p/>
    <w:p>
      <w:r>
        <w:t> </w:t>
      </w:r>
    </w:p>
    <w:p/>
    <w:p>
      <w:r>
        <w:t>二、 运算符与控制流</w:t>
      </w:r>
    </w:p>
    <w:p/>
    <w:p>
      <w:r>
        <w:t>1. 常见运算符</w:t>
      </w:r>
    </w:p>
    <w:p/>
    <w:p>
      <w:r>
        <w:t>- 算术运算符： +  (加),  -  (减),  *  (乘),  /  (除),  //  (整除),  %  (取余),  **  (幂)。</w:t>
      </w:r>
    </w:p>
    <w:p>
      <w:r>
        <w:t>- 比较运算符： ==  (等于),  !=  (不等于),  &gt;  (大于),  &lt;  (小于),  &gt;=  (大于等于),  &lt;=  (小于等于)。</w:t>
      </w:r>
    </w:p>
    <w:p>
      <w:r>
        <w:t>- 逻辑运算符： and  (与),  or  (或),  not  (非)。</w:t>
      </w:r>
    </w:p>
    <w:p/>
    <w:p>
      <w:r>
        <w:t>2. 条件语句 (if-elif-else)</w:t>
      </w:r>
    </w:p>
    <w:p/>
    <w:p/>
    <w:p>
      <w:r>
        <w:t>score = 85</w:t>
      </w:r>
    </w:p>
    <w:p>
      <w:r>
        <w:t>if score &gt;= 90:</w:t>
      </w:r>
    </w:p>
    <w:p>
      <w:r>
        <w:t xml:space="preserve">    print("优秀")</w:t>
      </w:r>
    </w:p>
    <w:p>
      <w:r>
        <w:t>elif score &gt;= 60:</w:t>
      </w:r>
    </w:p>
    <w:p>
      <w:r>
        <w:t xml:space="preserve">    print("及格")</w:t>
      </w:r>
    </w:p>
    <w:p>
      <w:r>
        <w:t>else:</w:t>
      </w:r>
    </w:p>
    <w:p>
      <w:r>
        <w:t xml:space="preserve">    print("不及格")</w:t>
      </w:r>
    </w:p>
    <w:p>
      <w:r>
        <w:t> </w:t>
      </w:r>
    </w:p>
    <w:p/>
    <w:p>
      <w:r>
        <w:t>3. 循环语句</w:t>
      </w:r>
    </w:p>
    <w:p/>
    <w:p>
      <w:r>
        <w:t>- for 循环（常用于遍历序列）：</w:t>
      </w:r>
    </w:p>
    <w:p/>
    <w:p>
      <w:r>
        <w:t>for i in range(5):  # 生成 0 到 4</w:t>
      </w:r>
    </w:p>
    <w:p>
      <w:r>
        <w:t xml:space="preserve">    print(i)</w:t>
      </w:r>
    </w:p>
    <w:p/>
    <w:p>
      <w:r>
        <w:t>fruits = ["apple", "banana"]</w:t>
      </w:r>
    </w:p>
    <w:p>
      <w:r>
        <w:t>for fruit in fruits:</w:t>
      </w:r>
    </w:p>
    <w:p>
      <w:r>
        <w:t xml:space="preserve">    print(fruit)</w:t>
      </w:r>
    </w:p>
    <w:p>
      <w:r>
        <w:t> </w:t>
      </w:r>
    </w:p>
    <w:p>
      <w:r>
        <w:t>- while 循环：</w:t>
      </w:r>
    </w:p>
    <w:p/>
    <w:p>
      <w:r>
        <w:t>count = 0</w:t>
      </w:r>
    </w:p>
    <w:p>
      <w:r>
        <w:t>while count &lt; 3:</w:t>
      </w:r>
    </w:p>
    <w:p>
      <w:r>
        <w:t xml:space="preserve">    print(count)</w:t>
      </w:r>
    </w:p>
    <w:p>
      <w:r>
        <w:t xml:space="preserve">    count += 1</w:t>
      </w:r>
    </w:p>
    <w:p>
      <w:r>
        <w:t> </w:t>
      </w:r>
    </w:p>
    <w:p>
      <w:r>
        <w:t>- 控制关键字：</w:t>
      </w:r>
    </w:p>
    <w:p>
      <w:r>
        <w:t>-  break ：跳出整个循环。</w:t>
      </w:r>
    </w:p>
    <w:p>
      <w:r>
        <w:t>-  continue ：跳过本次循环剩余代码，直接进入下一次循环。</w:t>
      </w:r>
    </w:p>
    <w:p/>
    <w:p>
      <w:r>
        <w:t> </w:t>
      </w:r>
    </w:p>
    <w:p/>
    <w:p>
      <w:r>
        <w:t>三、 核心数据结构操作</w:t>
      </w:r>
    </w:p>
    <w:p/>
    <w:p>
      <w:r>
        <w:t>1. 列表 (List) 常用操作</w:t>
      </w:r>
    </w:p>
    <w:p/>
    <w:p/>
    <w:p>
      <w:r>
        <w:t>lst = [1, 2, 3, 4, 5]</w:t>
      </w:r>
    </w:p>
    <w:p>
      <w:r>
        <w:t>lst.append(6)       # 末尾添加元素</w:t>
      </w:r>
    </w:p>
    <w:p>
      <w:r>
        <w:t>lst.insert(0, 0)    # 在索引0位置插入元素</w:t>
      </w:r>
    </w:p>
    <w:p>
      <w:r>
        <w:t>lst.remove(3)       # 删除第一个匹配的值3</w:t>
      </w:r>
    </w:p>
    <w:p>
      <w:r>
        <w:t>pop_val = lst.pop() # 弹出并返回最后一个元素</w:t>
      </w:r>
    </w:p>
    <w:p>
      <w:r>
        <w:t>slice_val = lst[1:3] # 切片操作，获取索引1到2的元素 [2, 3]</w:t>
      </w:r>
    </w:p>
    <w:p>
      <w:r>
        <w:t> </w:t>
      </w:r>
    </w:p>
    <w:p/>
    <w:p>
      <w:r>
        <w:t>2. 字典 (Dict) 常用操作</w:t>
      </w:r>
    </w:p>
    <w:p/>
    <w:p/>
    <w:p>
      <w:r>
        <w:t>person = {"name": "Tom", "age": 20}</w:t>
      </w:r>
    </w:p>
    <w:p>
      <w:r>
        <w:t>person["email"] = "tom@example.com"  # 新增或修改键值对</w:t>
      </w:r>
    </w:p>
    <w:p>
      <w:r>
        <w:t>val = person.get("name")             # 安全获取值，若键不存在返回None</w:t>
      </w:r>
    </w:p>
    <w:p>
      <w:r>
        <w:t>keys = person.keys()                 # 获取所有键</w:t>
      </w:r>
    </w:p>
    <w:p>
      <w:r>
        <w:t>values = person.values()             # 获取所有值</w:t>
      </w:r>
    </w:p>
    <w:p>
      <w:r>
        <w:t> </w:t>
      </w:r>
    </w:p>
    <w:p/>
    <w:p>
      <w:r>
        <w:t>3. 字符串 (String) 常用方法</w:t>
      </w:r>
    </w:p>
    <w:p/>
    <w:p/>
    <w:p>
      <w:r>
        <w:t>s = " Hello Python "</w:t>
      </w:r>
    </w:p>
    <w:p>
      <w:r>
        <w:t>s.strip()      # 去除首尾空格 -&gt; "Hello Python"</w:t>
      </w:r>
    </w:p>
    <w:p>
      <w:r>
        <w:t>s.lower()      # 转换为小写</w:t>
      </w:r>
    </w:p>
    <w:p>
      <w:r>
        <w:t>s.upper()      # 转换为大写</w:t>
      </w:r>
    </w:p>
    <w:p>
      <w:r>
        <w:t>s.split(" ")   # 按空格分割成列表 -&gt; ['Hello', 'Python']</w:t>
      </w:r>
    </w:p>
    <w:p>
      <w:r>
        <w:t>s.replace("Python", "World") # 替换子字符串</w:t>
      </w:r>
    </w:p>
    <w:p>
      <w:r>
        <w:t> </w:t>
      </w:r>
    </w:p>
    <w:p/>
    <w:p>
      <w:r>
        <w:t> </w:t>
      </w:r>
    </w:p>
    <w:p/>
    <w:p>
      <w:r>
        <w:t>四、 函数与模块</w:t>
      </w:r>
    </w:p>
    <w:p/>
    <w:p>
      <w:r>
        <w:t>1. 定义函数</w:t>
      </w:r>
    </w:p>
    <w:p/>
    <w:p/>
    <w:p>
      <w:r>
        <w:t>def add(a, b):</w:t>
      </w:r>
    </w:p>
    <w:p>
      <w:r>
        <w:t xml:space="preserve">    """计算两个数的和"""</w:t>
      </w:r>
    </w:p>
    <w:p>
      <w:r>
        <w:t xml:space="preserve">    return a + b</w:t>
      </w:r>
    </w:p>
    <w:p/>
    <w:p>
      <w:r>
        <w:t>result = add(10, 20)</w:t>
      </w:r>
    </w:p>
    <w:p>
      <w:r>
        <w:t>print(result)  # 输出: 30</w:t>
      </w:r>
    </w:p>
    <w:p>
      <w:r>
        <w:t> </w:t>
      </w:r>
    </w:p>
    <w:p/>
    <w:p>
      <w:r>
        <w:t>2. 导入模块</w:t>
      </w:r>
    </w:p>
    <w:p/>
    <w:p/>
    <w:p>
      <w:r>
        <w:t>import math</w:t>
      </w:r>
    </w:p>
    <w:p>
      <w:r>
        <w:t>print(math.sqrt(16))  # 输出: 4.0</w:t>
      </w:r>
    </w:p>
    <w:p/>
    <w:p>
      <w:r>
        <w:t>from datetime import datetime</w:t>
      </w:r>
    </w:p>
    <w:p>
      <w:r>
        <w:t>print(datetime.now()) # 输出当前时间</w:t>
      </w:r>
    </w:p>
    <w:p>
      <w:r>
        <w:t> </w:t>
      </w:r>
    </w:p>
    <w:p/>
    <w:p>
      <w:r>
        <w:t> </w:t>
      </w:r>
    </w:p>
    <w:p/>
    <w:p>
      <w:r>
        <w:t>五、 文件操作</w:t>
      </w:r>
    </w:p>
    <w:p/>
    <w:p>
      <w:r>
        <w:t>1. 读取文件</w:t>
      </w:r>
    </w:p>
    <w:p/>
    <w:p/>
    <w:p>
      <w:r>
        <w:t># 推荐使用 with open，执行完毕后自动关闭文件，防止资源泄露</w:t>
      </w:r>
    </w:p>
    <w:p>
      <w:r>
        <w:t>with open("test.txt", "r", encoding="utf-8") as f:</w:t>
      </w:r>
    </w:p>
    <w:p>
      <w:r>
        <w:t xml:space="preserve">    content = f.read()      # 读取全部内容</w:t>
      </w:r>
    </w:p>
    <w:p>
      <w:r>
        <w:t xml:space="preserve">    # lines = f.readlines() # 读取所有行并返回一个列表</w:t>
      </w:r>
    </w:p>
    <w:p>
      <w:r>
        <w:t xml:space="preserve">    print(content)</w:t>
      </w:r>
    </w:p>
    <w:p>
      <w:r>
        <w:t> </w:t>
      </w:r>
    </w:p>
    <w:p/>
    <w:p>
      <w:r>
        <w:t>2. 写入文件</w:t>
      </w:r>
    </w:p>
    <w:p/>
    <w:p/>
    <w:p>
      <w:r>
        <w:t>with open("output.txt", "w", encoding="utf-8") as f:</w:t>
      </w:r>
    </w:p>
    <w:p>
      <w:r>
        <w:t xml:space="preserve">    f.write("Hello World\n")</w:t>
      </w:r>
    </w:p>
    <w:p>
      <w:r>
        <w:t xml:space="preserve">    f.write("第二行内容")</w:t>
      </w:r>
    </w:p>
    <w:p>
      <w:r>
        <w:t> </w:t>
      </w:r>
    </w:p>
    <w:p/>
    <w:p>
      <w:r>
        <w:t>- 模式说明：</w:t>
      </w:r>
    </w:p>
    <w:p>
      <w:r>
        <w:t>-  r ：只读模式（默认）。</w:t>
      </w:r>
    </w:p>
    <w:p>
      <w:r>
        <w:t>-  w ：写入模式（会覆盖原文件内容）。</w:t>
      </w:r>
    </w:p>
    <w:p>
      <w:r>
        <w:t>-  a ：追加模式（在文件末尾添加内容）。</w:t>
      </w:r>
    </w:p>
    <w:p>
      <w:r>
        <w:t>-  b ：二进制模式（如处理图片、视频等）。</w:t>
      </w:r>
    </w:p>
    <w:p/>
    <w:p>
      <w:r>
        <w:t> </w:t>
      </w:r>
    </w:p>
    <w:p/>
    <w:p>
      <w:r>
        <w:t>六、 异常处理</w:t>
      </w:r>
    </w:p>
    <w:p/>
    <w:p>
      <w:r>
        <w:t>使用  try-except  捕获程序运行中的错误，防止程序因报错而崩溃。</w:t>
      </w:r>
    </w:p>
    <w:p/>
    <w:p/>
    <w:p>
      <w:r>
        <w:t>try:</w:t>
      </w:r>
    </w:p>
    <w:p>
      <w:r>
        <w:t xml:space="preserve">    num = int(input("请输入一个数字: "))</w:t>
      </w:r>
    </w:p>
    <w:p>
      <w:r>
        <w:t xml:space="preserve">    result = 10 / num</w:t>
      </w:r>
    </w:p>
    <w:p>
      <w:r>
        <w:t>except ValueError:</w:t>
      </w:r>
    </w:p>
    <w:p>
      <w:r>
        <w:t xml:space="preserve">    print("输入无效，请输入数字！")</w:t>
      </w:r>
    </w:p>
    <w:p>
      <w:r>
        <w:t>except ZeroDivisionError:</w:t>
      </w:r>
    </w:p>
    <w:p>
      <w:r>
        <w:t xml:space="preserve">    print("除数不能为0！")</w:t>
      </w:r>
    </w:p>
    <w:p>
      <w:r>
        <w:t>except Exception as e:</w:t>
      </w:r>
    </w:p>
    <w:p>
      <w:r>
        <w:t xml:space="preserve">    print(f"发生未知错误: {e}")</w:t>
      </w:r>
    </w:p>
    <w:p>
      <w:r>
        <w:t>else:</w:t>
      </w:r>
    </w:p>
    <w:p>
      <w:r>
        <w:t xml:space="preserve">    print(f"结果是: {result}")  # 没有异常时执行</w:t>
      </w:r>
    </w:p>
    <w:p>
      <w:r>
        <w:t>finally:</w:t>
      </w:r>
    </w:p>
    <w:p>
      <w:r>
        <w:t xml:space="preserve">    print("程序结束")            # 无论是否发生异常都会执行</w:t>
      </w:r>
    </w:p>
    <w:p>
      <w:r>
        <w:t> </w:t>
      </w:r>
    </w:p>
    <w:p/>
    <w:p>
      <w:r>
        <w:t> </w:t>
      </w:r>
    </w:p>
    <w:p/>
    <w:p>
      <w:r>
        <w:t>七、 面向对象基础 (OOP)</w:t>
      </w:r>
    </w:p>
    <w:p/>
    <w:p/>
    <w:p>
      <w:r>
        <w:t>class Dog:</w:t>
      </w:r>
    </w:p>
    <w:p>
      <w:r>
        <w:t xml:space="preserve">    # 构造方法：初始化对象属性</w:t>
      </w:r>
    </w:p>
    <w:p>
      <w:r>
        <w:t xml:space="preserve">    def __init__(self, name, age):</w:t>
      </w:r>
    </w:p>
    <w:p>
      <w:r>
        <w:t xml:space="preserve">        self.name = name  # 实例属性</w:t>
      </w:r>
    </w:p>
    <w:p>
      <w:r>
        <w:t xml:space="preserve">        self.age = age</w:t>
      </w:r>
    </w:p>
    <w:p/>
    <w:p>
      <w:r>
        <w:t xml:space="preserve">    # 实例方法：定义对象的行为</w:t>
      </w:r>
    </w:p>
    <w:p>
      <w:r>
        <w:t xml:space="preserve">    def bark(self):</w:t>
      </w:r>
    </w:p>
    <w:p>
      <w:r>
        <w:t xml:space="preserve">        return f"{self.name} 正在汪汪叫!"</w:t>
      </w:r>
    </w:p>
    <w:p/>
    <w:p>
      <w:r>
        <w:t># 创建对象</w:t>
      </w:r>
    </w:p>
    <w:p>
      <w:r>
        <w:t>my_dog = Dog("旺财", 3)</w:t>
      </w:r>
    </w:p>
    <w:p>
      <w:r>
        <w:t>print(my_dog.bark())  # 输出: 旺财 正在汪汪叫!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6</Pages>
  <Words>1310</Words>
  <Characters>2612</Characters>
  <Lines>228</Lines>
  <Paragraphs>139</Paragraphs>
  <CharactersWithSpaces>3269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2026-05-12T00:35:13Z</dcterms:modified>
</cp:coreProperties>
</file>